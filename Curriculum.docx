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auto"/>
        </w:rPr>
        <w:alias w:val="Nombre del currículo"/>
        <w:tag w:val="Nombre del currículo"/>
        <w:id w:val="986285798"/>
        <w:placeholder>
          <w:docPart w:val="9FB549A3156A48B7876727224954F5A0"/>
        </w:placeholder>
        <w:docPartList>
          <w:docPartGallery w:val="Quick Parts"/>
          <w:docPartCategory w:val=" Nombre del currículo"/>
        </w:docPartList>
      </w:sdtPr>
      <w:sdtEndPr/>
      <w:sdtContent>
        <w:p w:rsidR="00901D7F" w:rsidRDefault="00C5067E">
          <w:pPr>
            <w:pStyle w:val="Sinespaciado"/>
            <w:rPr>
              <w:color w:val="46464A" w:themeColor="text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editId="5BC3DD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2430145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Conector rec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id="Conector recto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editId="39ED6B0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1905" b="5715"/>
                    <wp:wrapTopAndBottom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2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A5917" w:rsidRPr="009D4DBC" w:rsidRDefault="004A5917" w:rsidP="009D4DBC">
                                <w:pPr>
                                  <w:rPr>
                                    <w:b/>
                                    <w:sz w:val="144"/>
                                    <w:szCs w:val="144"/>
                                    <w:lang w:val="es-BO"/>
                                  </w:rPr>
                                </w:pPr>
                                <w:r w:rsidRPr="009D4DBC">
                                  <w:rPr>
                                    <w:b/>
                                    <w:sz w:val="144"/>
                                    <w:szCs w:val="144"/>
                                    <w:lang w:val="es-BO"/>
                                  </w:rPr>
                                  <w:t>Hoja de Vida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left:0;text-align:left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" stroked="f" strokeweight="1.5pt">
                    <v:fill r:id="rId13" o:title="" recolor="t" rotate="t" type="tile"/>
                    <v:imagedata recolortarget="white [3057]"/>
                    <v:textbox>
                      <w:txbxContent>
                        <w:p w:rsidR="004A5917" w:rsidRPr="009D4DBC" w:rsidRDefault="004A5917" w:rsidP="009D4DBC">
                          <w:pPr>
                            <w:rPr>
                              <w:b/>
                              <w:sz w:val="144"/>
                              <w:szCs w:val="144"/>
                              <w:lang w:val="es-BO"/>
                            </w:rPr>
                          </w:pPr>
                          <w:r w:rsidRPr="009D4DBC">
                            <w:rPr>
                              <w:b/>
                              <w:sz w:val="144"/>
                              <w:szCs w:val="144"/>
                              <w:lang w:val="es-BO"/>
                            </w:rPr>
                            <w:t>Hoja de Vida</w:t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editId="21C33FD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2089785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ángulo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901D7F" w:rsidRDefault="00F44BA6">
                                <w:pPr>
                                  <w:pStyle w:val="Nombre"/>
                                </w:pPr>
                                <w:sdt>
                                  <w:sdtPr>
                                    <w:alias w:val="Autor"/>
                                    <w:id w:val="-1040744760"/>
                                    <w:placeholder>
                                      <w:docPart w:val="EBC52D8250B749C3AF8CE0C788F6816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478BA">
                                      <w:t>Miguel</w:t>
                                    </w:r>
                                    <w:r w:rsidR="009D4DBC">
                                      <w:t xml:space="preserve"> Angel</w:t>
                                    </w:r>
                                    <w:r w:rsidR="000478BA">
                                      <w:t xml:space="preserve"> Vasquez</w:t>
                                    </w:r>
                                    <w:r w:rsidR="009D4DBC">
                                      <w:t xml:space="preserve"> sensano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" o:spid="_x0000_s1027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901D7F" w:rsidRDefault="00C5067E">
                          <w:pPr>
                            <w:pStyle w:val="Nombre"/>
                          </w:pPr>
                          <w:sdt>
                            <w:sdtPr>
                              <w:alias w:val="Autor"/>
                              <w:id w:val="-1040744760"/>
                              <w:placeholder>
                                <w:docPart w:val="EBC52D8250B749C3AF8CE0C788F6816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478BA">
                                <w:t>Miguel</w:t>
                              </w:r>
                              <w:r w:rsidR="009D4DBC">
                                <w:t xml:space="preserve"> Angel</w:t>
                              </w:r>
                              <w:r w:rsidR="000478BA">
                                <w:t xml:space="preserve"> Vasquez</w:t>
                              </w:r>
                              <w:r w:rsidR="009D4DBC">
                                <w:t xml:space="preserve"> sensano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color w:val="46464A" w:themeColor="text2"/>
              </w:rPr>
              <w:alias w:val="Dirección de correo electrónico"/>
              <w:id w:val="169154114"/>
              <w:placeholder>
                <w:docPart w:val="0679954ADF9D40D0B76FC0C890EF476A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0478BA">
                <w:rPr>
                  <w:color w:val="46464A" w:themeColor="text2"/>
                </w:rPr>
                <w:t>miki6841@</w:t>
              </w:r>
            </w:sdtContent>
          </w:sdt>
          <w:r w:rsidR="000478BA">
            <w:rPr>
              <w:color w:val="46464A" w:themeColor="text2"/>
            </w:rPr>
            <w:t>gmail.com</w:t>
          </w:r>
          <w:r>
            <w:rPr>
              <w:color w:val="46464A" w:themeColor="text2"/>
            </w:rPr>
            <w:t xml:space="preserve"> </w:t>
          </w:r>
          <w:r>
            <w:rPr>
              <w:color w:val="6F6F74" w:themeColor="accent1"/>
              <w:sz w:val="16"/>
            </w:rPr>
            <w:sym w:font="Wingdings" w:char="F074"/>
          </w:r>
          <w:r>
            <w:rPr>
              <w:color w:val="46464A" w:themeColor="text2"/>
            </w:rPr>
            <w:t xml:space="preserve">  </w:t>
          </w:r>
          <w:sdt>
            <w:sdtPr>
              <w:rPr>
                <w:color w:val="46464A" w:themeColor="text2"/>
              </w:rPr>
              <w:alias w:val="Dirección"/>
              <w:id w:val="505637697"/>
              <w:placeholder>
                <w:docPart w:val="E9D6D3D8ED474716BE80DE9D4DEC368F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4A5917">
                <w:rPr>
                  <w:color w:val="46464A" w:themeColor="text2"/>
                </w:rPr>
                <w:t>B/</w:t>
              </w:r>
              <w:r w:rsidR="000478BA">
                <w:rPr>
                  <w:color w:val="46464A" w:themeColor="text2"/>
                </w:rPr>
                <w:t>Estación Argentina</w:t>
              </w:r>
              <w:r w:rsidR="004A5917">
                <w:rPr>
                  <w:color w:val="46464A" w:themeColor="text2"/>
                </w:rPr>
                <w:t xml:space="preserve"> C/</w:t>
              </w:r>
              <w:r w:rsidR="000478BA">
                <w:rPr>
                  <w:color w:val="46464A" w:themeColor="text2"/>
                </w:rPr>
                <w:t xml:space="preserve">Salatiel </w:t>
              </w:r>
              <w:r w:rsidR="004A5917">
                <w:rPr>
                  <w:color w:val="46464A" w:themeColor="text2"/>
                </w:rPr>
                <w:t>Suarez</w:t>
              </w:r>
              <w:r w:rsidR="000478BA">
                <w:rPr>
                  <w:color w:val="46464A" w:themeColor="text2"/>
                </w:rPr>
                <w:t xml:space="preserve"> #52</w:t>
              </w:r>
            </w:sdtContent>
          </w:sdt>
          <w:r>
            <w:rPr>
              <w:color w:val="6F6F74" w:themeColor="accent1"/>
              <w:sz w:val="16"/>
            </w:rPr>
            <w:sym w:font="Wingdings" w:char="F074"/>
          </w:r>
          <w:r>
            <w:rPr>
              <w:color w:val="46464A" w:themeColor="text2"/>
            </w:rPr>
            <w:t xml:space="preserve"> </w:t>
          </w:r>
          <w:sdt>
            <w:sdtPr>
              <w:rPr>
                <w:color w:val="46464A" w:themeColor="text2"/>
              </w:rPr>
              <w:alias w:val="Teléfono"/>
              <w:id w:val="-298074868"/>
              <w:placeholder>
                <w:docPart w:val="836D1DC333C8479690D6E261C37C902F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0478BA">
                <w:rPr>
                  <w:color w:val="46464A" w:themeColor="text2"/>
                </w:rPr>
                <w:t>60959767</w:t>
              </w:r>
            </w:sdtContent>
          </w:sdt>
        </w:p>
        <w:sdt>
          <w:sdtPr>
            <w:rPr>
              <w:rStyle w:val="Textodelmarcadordeposicin"/>
            </w:rPr>
            <w:id w:val="-467742748"/>
            <w:placeholder>
              <w:docPart w:val="BF22E481A6E9448EB07590BCECAD5FED"/>
            </w:placeholder>
            <w:text/>
          </w:sdtPr>
          <w:sdtEndPr>
            <w:rPr>
              <w:rStyle w:val="Textodelmarcadordeposicin"/>
            </w:rPr>
          </w:sdtEndPr>
          <w:sdtContent>
            <w:p w:rsidR="00901D7F" w:rsidRDefault="009D4DBC">
              <w:pPr>
                <w:pStyle w:val="Sinespaciado"/>
                <w:rPr>
                  <w:rStyle w:val="Textodelmarcadordeposicin"/>
                </w:rPr>
              </w:pPr>
              <w:r>
                <w:rPr>
                  <w:rStyle w:val="Textodelmarcadordeposicin"/>
                </w:rPr>
                <w:t>CI: 8911736</w:t>
              </w:r>
            </w:p>
          </w:sdtContent>
        </w:sdt>
        <w:p w:rsidR="00901D7F" w:rsidRDefault="00F44BA6"/>
      </w:sdtContent>
    </w:sdt>
    <w:p w:rsidR="00901D7F" w:rsidRDefault="00C5067E">
      <w:pPr>
        <w:pStyle w:val="Encabezadodeseccin"/>
      </w:pPr>
      <w:r>
        <w:t>Objetivos</w:t>
      </w:r>
    </w:p>
    <w:p w:rsidR="006833AF" w:rsidRDefault="00934255" w:rsidP="006833AF">
      <w:r>
        <w:t>-D</w:t>
      </w:r>
      <w:r w:rsidR="006833AF">
        <w:t>esarrollarme de forma eficiente</w:t>
      </w:r>
      <w:r>
        <w:t xml:space="preserve"> en mi actividad laboral</w:t>
      </w:r>
      <w:r w:rsidR="006833AF">
        <w:t xml:space="preserve"> </w:t>
      </w:r>
    </w:p>
    <w:p w:rsidR="004A5917" w:rsidRDefault="004A5917">
      <w:r>
        <w:t xml:space="preserve">-Ganar un buen salario para poder seguir estudiando </w:t>
      </w:r>
    </w:p>
    <w:p w:rsidR="004A5917" w:rsidRDefault="004A5917">
      <w:pPr>
        <w:rPr>
          <w:color w:val="000000"/>
        </w:rPr>
      </w:pPr>
      <w:r>
        <w:t>-Ser un apoyo para la empresa o negocio</w:t>
      </w:r>
    </w:p>
    <w:p w:rsidR="00901D7F" w:rsidRDefault="00C5067E">
      <w:pPr>
        <w:pStyle w:val="Encabezadodeseccin"/>
      </w:pPr>
      <w:r>
        <w:t>Educación</w:t>
      </w:r>
    </w:p>
    <w:p w:rsidR="00901D7F" w:rsidRDefault="000478BA">
      <w:pPr>
        <w:pStyle w:val="Subseccin"/>
      </w:pPr>
      <w:r>
        <w:t>“Aniceto Arce” Fe y Alegría</w:t>
      </w:r>
    </w:p>
    <w:p w:rsidR="000478BA" w:rsidRDefault="000478BA">
      <w:pPr>
        <w:pStyle w:val="Subseccin"/>
      </w:pPr>
      <w:r>
        <w:t>Actualmente estudio en la U.A.G.R.M.</w:t>
      </w:r>
    </w:p>
    <w:p w:rsidR="00934255" w:rsidRDefault="000478BA">
      <w:pPr>
        <w:spacing w:after="0"/>
      </w:pPr>
      <w:r>
        <w:t>Promoción 2015</w:t>
      </w:r>
      <w:r w:rsidR="00C5067E">
        <w:t xml:space="preserve">  </w:t>
      </w:r>
      <w:r>
        <w:t>Estudio Ingeniera en Redes y Telecomunicaciones</w:t>
      </w:r>
    </w:p>
    <w:p w:rsidR="00901D7F" w:rsidRDefault="00934255" w:rsidP="00934255">
      <w:pPr>
        <w:spacing w:after="0"/>
        <w:rPr>
          <w:rStyle w:val="nfasisintenso"/>
        </w:rPr>
      </w:pPr>
      <w:r>
        <w:t>Titulo técnico en operador de computadoras y Mantenimiento y reparación de Computadoras.</w:t>
      </w:r>
      <w:r w:rsidR="000478BA">
        <w:t xml:space="preserve"> </w:t>
      </w:r>
    </w:p>
    <w:p w:rsidR="00901D7F" w:rsidRDefault="00901D7F" w:rsidP="004A5917">
      <w:pPr>
        <w:pStyle w:val="Prrafodelista"/>
        <w:ind w:left="180" w:firstLine="0"/>
        <w:jc w:val="both"/>
      </w:pPr>
    </w:p>
    <w:p w:rsidR="00901D7F" w:rsidRDefault="00C5067E">
      <w:pPr>
        <w:pStyle w:val="Encabezadodeseccin"/>
      </w:pPr>
      <w:r>
        <w:t>Experiencia</w:t>
      </w:r>
    </w:p>
    <w:p w:rsidR="00901D7F" w:rsidRDefault="004A5917">
      <w:pPr>
        <w:pStyle w:val="Subseccin"/>
        <w:rPr>
          <w:vanish/>
          <w:specVanish/>
        </w:rPr>
      </w:pPr>
      <w:r>
        <w:t>Trabaje con mi Padre en el área de mantenimiento y reparación de computadoras desde pequeño y le ayudo actualmente como aprendiz en la instalación de Redes y Seguridad</w:t>
      </w:r>
    </w:p>
    <w:p w:rsidR="00901D7F" w:rsidRDefault="00C5067E" w:rsidP="004A5917">
      <w:pPr>
        <w:pStyle w:val="Sinespaciado"/>
      </w:pPr>
      <w:r>
        <w:rPr>
          <w:color w:val="6F6F74" w:themeColor="accent1"/>
          <w:sz w:val="16"/>
        </w:rPr>
        <w:t xml:space="preserve"> </w:t>
      </w:r>
    </w:p>
    <w:p w:rsidR="00901D7F" w:rsidRDefault="00C5067E">
      <w:pPr>
        <w:pStyle w:val="Encabezadodeseccin"/>
      </w:pPr>
      <w:r>
        <w:t>Aptitudes</w:t>
      </w:r>
    </w:p>
    <w:p w:rsidR="004A5917" w:rsidRPr="004A5917" w:rsidRDefault="004A5917" w:rsidP="004A5917"/>
    <w:p w:rsidR="00901D7F" w:rsidRDefault="004A5917">
      <w:pPr>
        <w:pStyle w:val="Prrafodelista"/>
        <w:numPr>
          <w:ilvl w:val="0"/>
          <w:numId w:val="5"/>
        </w:numPr>
        <w:ind w:left="180" w:hanging="144"/>
      </w:pPr>
      <w:r>
        <w:t>-Ingles Intermedio</w:t>
      </w:r>
    </w:p>
    <w:p w:rsidR="004A5917" w:rsidRDefault="004A5917">
      <w:pPr>
        <w:pStyle w:val="Prrafodelista"/>
        <w:numPr>
          <w:ilvl w:val="0"/>
          <w:numId w:val="5"/>
        </w:numPr>
        <w:ind w:left="180" w:hanging="144"/>
      </w:pPr>
      <w:r>
        <w:t>-Japonés Básico</w:t>
      </w:r>
    </w:p>
    <w:p w:rsidR="004A5917" w:rsidRDefault="004A5917">
      <w:pPr>
        <w:pStyle w:val="Prrafodelista"/>
        <w:numPr>
          <w:ilvl w:val="0"/>
          <w:numId w:val="5"/>
        </w:numPr>
        <w:ind w:left="180" w:hanging="144"/>
      </w:pPr>
      <w:r>
        <w:t>-Manejo de idioma de programación Delphi</w:t>
      </w:r>
    </w:p>
    <w:p w:rsidR="009D4DBC" w:rsidRDefault="004A5917">
      <w:pPr>
        <w:pStyle w:val="Prrafodelista"/>
        <w:numPr>
          <w:ilvl w:val="0"/>
          <w:numId w:val="5"/>
        </w:numPr>
        <w:ind w:left="180" w:hanging="144"/>
      </w:pPr>
      <w:r>
        <w:t>-Facilidad de Aprendizaje en el manejo y reparación de Computadoras</w:t>
      </w:r>
    </w:p>
    <w:p w:rsidR="004A5917" w:rsidRDefault="009D4DBC" w:rsidP="00934255">
      <w:pPr>
        <w:pStyle w:val="Prrafodelista"/>
        <w:ind w:left="180" w:firstLine="0"/>
        <w:jc w:val="both"/>
      </w:pPr>
      <w:bookmarkStart w:id="0" w:name="_GoBack"/>
      <w:bookmarkEnd w:id="0"/>
      <w:r>
        <w:t xml:space="preserve"> </w:t>
      </w:r>
      <w:r w:rsidR="004A5917">
        <w:t xml:space="preserve">  </w:t>
      </w:r>
    </w:p>
    <w:sectPr w:rsidR="004A5917" w:rsidSect="009D4DBC">
      <w:headerReference w:type="default" r:id="rId14"/>
      <w:footerReference w:type="default" r:id="rId15"/>
      <w:pgSz w:w="12240" w:h="20160" w:code="5"/>
      <w:pgMar w:top="1148" w:right="1050" w:bottom="114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BA6" w:rsidRDefault="00F44BA6">
      <w:pPr>
        <w:spacing w:after="0" w:line="240" w:lineRule="auto"/>
      </w:pPr>
      <w:r>
        <w:separator/>
      </w:r>
    </w:p>
  </w:endnote>
  <w:endnote w:type="continuationSeparator" w:id="0">
    <w:p w:rsidR="00F44BA6" w:rsidRDefault="00F44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1D7F" w:rsidRDefault="00C5067E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>PAGE   \* MERGEFORMAT</w:instrText>
    </w:r>
    <w:r>
      <w:rPr>
        <w:sz w:val="20"/>
        <w14:numForm w14:val="oldStyle"/>
      </w:rPr>
      <w:fldChar w:fldCharType="separate"/>
    </w:r>
    <w:r>
      <w:rPr>
        <w:sz w:val="20"/>
        <w14:numForm w14:val="oldStyle"/>
      </w:rPr>
      <w:t>2</w:t>
    </w:r>
    <w:r>
      <w:rPr>
        <w:sz w:val="20"/>
        <w14:numForm w14:val="oldStyle"/>
      </w:rPr>
      <w:fldChar w:fldCharType="end"/>
    </w:r>
  </w:p>
  <w:p w:rsidR="00901D7F" w:rsidRDefault="00C5067E">
    <w:pPr>
      <w:pStyle w:val="Piedepgina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65476AA" wp14:editId="4159253C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Conector recto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BA6" w:rsidRDefault="00F44BA6">
      <w:pPr>
        <w:spacing w:after="0" w:line="240" w:lineRule="auto"/>
      </w:pPr>
      <w:r>
        <w:separator/>
      </w:r>
    </w:p>
  </w:footnote>
  <w:footnote w:type="continuationSeparator" w:id="0">
    <w:p w:rsidR="00F44BA6" w:rsidRDefault="00F44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1D7F" w:rsidRDefault="00C5067E">
    <w:pPr>
      <w:pStyle w:val="Encabezado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0FBFACAF" wp14:editId="4750653A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or"/>
                            <w:id w:val="15524260"/>
                            <w:placeholder>
                              <w:docPart w:val="C4C2FBBC976042EE8A019CD3240144BE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901D7F" w:rsidRDefault="009D4DBC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 xml:space="preserve">Miguel </w:t>
                              </w:r>
                              <w:proofErr w:type="spellStart"/>
                              <w:r>
                                <w:rPr>
                                  <w:color w:val="46464A" w:themeColor="text2"/>
                                </w:rPr>
                                <w:t>Angel</w:t>
                              </w:r>
                              <w:proofErr w:type="spellEnd"/>
                              <w:r>
                                <w:rPr>
                                  <w:color w:val="46464A" w:themeColor="text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6464A" w:themeColor="text2"/>
                                </w:rPr>
                                <w:t>Vasquez</w:t>
                              </w:r>
                              <w:proofErr w:type="spellEnd"/>
                              <w:r>
                                <w:rPr>
                                  <w:color w:val="46464A" w:themeColor="text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6464A" w:themeColor="text2"/>
                                </w:rPr>
                                <w:t>sensano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ángulo 4" o:spid="_x0000_s1028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or"/>
                      <w:id w:val="15524260"/>
                      <w:placeholder>
                        <w:docPart w:val="C4C2FBBC976042EE8A019CD3240144BE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901D7F" w:rsidRDefault="009D4DBC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 xml:space="preserve">Miguel </w:t>
                        </w:r>
                        <w:proofErr w:type="spellStart"/>
                        <w:r>
                          <w:rPr>
                            <w:color w:val="46464A" w:themeColor="text2"/>
                          </w:rPr>
                          <w:t>Angel</w:t>
                        </w:r>
                        <w:proofErr w:type="spellEnd"/>
                        <w:r>
                          <w:rPr>
                            <w:color w:val="46464A" w:themeColor="text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6464A" w:themeColor="text2"/>
                          </w:rPr>
                          <w:t>Vasquez</w:t>
                        </w:r>
                        <w:proofErr w:type="spellEnd"/>
                        <w:r>
                          <w:rPr>
                            <w:color w:val="46464A" w:themeColor="text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6464A" w:themeColor="text2"/>
                          </w:rPr>
                          <w:t>sensano</w:t>
                        </w:r>
                        <w:proofErr w:type="spellEnd"/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72484FFD" wp14:editId="5B3188A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1522730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Conector recto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8BA"/>
    <w:rsid w:val="000478BA"/>
    <w:rsid w:val="004A5917"/>
    <w:rsid w:val="006833AF"/>
    <w:rsid w:val="00901D7F"/>
    <w:rsid w:val="00934255"/>
    <w:rsid w:val="009D4DBC"/>
    <w:rsid w:val="00C5067E"/>
    <w:rsid w:val="00F4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000000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000000"/>
    </w:rPr>
  </w:style>
  <w:style w:type="character" w:styleId="nfasisintenso">
    <w:name w:val="Intense Emphasis"/>
    <w:aliases w:val="Subsección Énfasis intenso"/>
    <w:uiPriority w:val="21"/>
    <w:qFormat/>
  </w:style>
  <w:style w:type="character" w:styleId="Referenciasutil">
    <w:name w:val="Subtle Reference"/>
    <w:basedOn w:val="Fuentedeprrafopredeter"/>
    <w:uiPriority w:val="31"/>
    <w:qFormat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Encabezadodeseccin">
    <w:name w:val="Encabezado de sección"/>
    <w:basedOn w:val="Ttulo1"/>
    <w:next w:val="Normal"/>
    <w:pPr>
      <w:spacing w:before="300"/>
    </w:pPr>
    <w:rPr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color w:val="404040" w:themeColor="text1" w:themeTint="BF"/>
    </w:rPr>
  </w:style>
  <w:style w:type="paragraph" w:customStyle="1" w:styleId="Subseccin">
    <w:name w:val="Subsección"/>
    <w:basedOn w:val="Ttulo2"/>
    <w:pPr>
      <w:spacing w:before="0"/>
    </w:pPr>
    <w:rPr>
      <w:color w:val="595959" w:themeColor="text1" w:themeTint="A6"/>
      <w:sz w:val="26"/>
    </w:rPr>
  </w:style>
  <w:style w:type="paragraph" w:customStyle="1" w:styleId="Nombre">
    <w:name w:val="Nombre"/>
    <w:basedOn w:val="Ttulo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Fechadesubseccin">
    <w:name w:val="Fecha de subsección"/>
    <w:basedOn w:val="Normal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000000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000000"/>
    </w:rPr>
  </w:style>
  <w:style w:type="character" w:styleId="nfasisintenso">
    <w:name w:val="Intense Emphasis"/>
    <w:aliases w:val="Subsección Énfasis intenso"/>
    <w:uiPriority w:val="21"/>
    <w:qFormat/>
  </w:style>
  <w:style w:type="character" w:styleId="Referenciasutil">
    <w:name w:val="Subtle Reference"/>
    <w:basedOn w:val="Fuentedeprrafopredeter"/>
    <w:uiPriority w:val="31"/>
    <w:qFormat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Encabezadodeseccin">
    <w:name w:val="Encabezado de sección"/>
    <w:basedOn w:val="Ttulo1"/>
    <w:next w:val="Normal"/>
    <w:pPr>
      <w:spacing w:before="300"/>
    </w:pPr>
    <w:rPr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color w:val="404040" w:themeColor="text1" w:themeTint="BF"/>
    </w:rPr>
  </w:style>
  <w:style w:type="paragraph" w:customStyle="1" w:styleId="Subseccin">
    <w:name w:val="Subsección"/>
    <w:basedOn w:val="Ttulo2"/>
    <w:pPr>
      <w:spacing w:before="0"/>
    </w:pPr>
    <w:rPr>
      <w:color w:val="595959" w:themeColor="text1" w:themeTint="A6"/>
      <w:sz w:val="26"/>
    </w:rPr>
  </w:style>
  <w:style w:type="paragraph" w:customStyle="1" w:styleId="Nombre">
    <w:name w:val="Nombre"/>
    <w:basedOn w:val="Ttulo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Fechadesubseccin">
    <w:name w:val="Fecha de subsección"/>
    <w:basedOn w:val="Normal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guel%20Vasquez\AppData\Roaming\Microsoft\Plantillas\BlackTieResume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FB549A3156A48B7876727224954F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DAEEF-1259-4800-A3BD-05D8FB8614E0}"/>
      </w:docPartPr>
      <w:docPartBody>
        <w:p w:rsidR="00864DF4" w:rsidRDefault="00D66576">
          <w:pPr>
            <w:pStyle w:val="9FB549A3156A48B7876727224954F5A0"/>
          </w:pPr>
          <w:r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0679954ADF9D40D0B76FC0C890EF47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3E40E-F940-4053-B60D-072783CE1687}"/>
      </w:docPartPr>
      <w:docPartBody>
        <w:p w:rsidR="00864DF4" w:rsidRDefault="00D66576">
          <w:pPr>
            <w:pStyle w:val="0679954ADF9D40D0B76FC0C890EF476A"/>
          </w:pPr>
          <w:r>
            <w:rPr>
              <w:rStyle w:val="Textodelmarcadordeposicin"/>
              <w:color w:val="1F497D" w:themeColor="text2"/>
            </w:rPr>
            <w:t>[Escriba su correo electrónico]</w:t>
          </w:r>
        </w:p>
      </w:docPartBody>
    </w:docPart>
    <w:docPart>
      <w:docPartPr>
        <w:name w:val="E9D6D3D8ED474716BE80DE9D4DEC36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5E66A8-942F-4D49-B124-159A5F1E9446}"/>
      </w:docPartPr>
      <w:docPartBody>
        <w:p w:rsidR="00864DF4" w:rsidRDefault="00D66576">
          <w:pPr>
            <w:pStyle w:val="E9D6D3D8ED474716BE80DE9D4DEC368F"/>
          </w:pPr>
          <w:r>
            <w:rPr>
              <w:rStyle w:val="Textodelmarcadordeposicin"/>
              <w:color w:val="1F497D" w:themeColor="text2"/>
            </w:rPr>
            <w:t>[Escriba su dirección]</w:t>
          </w:r>
        </w:p>
      </w:docPartBody>
    </w:docPart>
    <w:docPart>
      <w:docPartPr>
        <w:name w:val="836D1DC333C8479690D6E261C37C9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32182B-C63A-4634-A91C-74F2256DC152}"/>
      </w:docPartPr>
      <w:docPartBody>
        <w:p w:rsidR="00864DF4" w:rsidRDefault="00D66576">
          <w:pPr>
            <w:pStyle w:val="836D1DC333C8479690D6E261C37C902F"/>
          </w:pPr>
          <w:r>
            <w:rPr>
              <w:rStyle w:val="Textodelmarcadordeposicin"/>
              <w:color w:val="1F497D" w:themeColor="text2"/>
            </w:rPr>
            <w:t>[Escriba su número de teléfono]</w:t>
          </w:r>
        </w:p>
      </w:docPartBody>
    </w:docPart>
    <w:docPart>
      <w:docPartPr>
        <w:name w:val="BF22E481A6E9448EB07590BCECAD5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6425D-9446-4B26-A277-A52D4B9AC090}"/>
      </w:docPartPr>
      <w:docPartBody>
        <w:p w:rsidR="00864DF4" w:rsidRDefault="00D66576">
          <w:pPr>
            <w:pStyle w:val="BF22E481A6E9448EB07590BCECAD5FED"/>
          </w:pPr>
          <w:r>
            <w:rPr>
              <w:rStyle w:val="Textodelmarcadordeposicin"/>
              <w:color w:val="1F497D" w:themeColor="text2"/>
            </w:rPr>
            <w:t>[Escriba su sitio web]</w:t>
          </w:r>
        </w:p>
      </w:docPartBody>
    </w:docPart>
    <w:docPart>
      <w:docPartPr>
        <w:name w:val="EBC52D8250B749C3AF8CE0C788F68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8A61A-C114-4C45-A338-81480B415B5F}"/>
      </w:docPartPr>
      <w:docPartBody>
        <w:p w:rsidR="00864DF4" w:rsidRDefault="00D66576">
          <w:pPr>
            <w:pStyle w:val="EBC52D8250B749C3AF8CE0C788F68160"/>
          </w:pPr>
          <w:r>
            <w:t>[Escriba su nombre]</w:t>
          </w:r>
        </w:p>
      </w:docPartBody>
    </w:docPart>
    <w:docPart>
      <w:docPartPr>
        <w:name w:val="C4C2FBBC976042EE8A019CD324014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34AD1F-CAA3-4E43-B6A2-9FCE2CE30C72}"/>
      </w:docPartPr>
      <w:docPartBody>
        <w:p w:rsidR="00864DF4" w:rsidRDefault="00D66576">
          <w:pPr>
            <w:pStyle w:val="C4C2FBBC976042EE8A019CD3240144BE"/>
          </w:pPr>
          <w:r>
            <w:rPr>
              <w:color w:val="1F497D" w:themeColor="text2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576"/>
    <w:rsid w:val="00065F25"/>
    <w:rsid w:val="00864DF4"/>
    <w:rsid w:val="00D6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customStyle="1" w:styleId="9FB549A3156A48B7876727224954F5A0">
    <w:name w:val="9FB549A3156A48B7876727224954F5A0"/>
  </w:style>
  <w:style w:type="paragraph" w:customStyle="1" w:styleId="0679954ADF9D40D0B76FC0C890EF476A">
    <w:name w:val="0679954ADF9D40D0B76FC0C890EF476A"/>
  </w:style>
  <w:style w:type="paragraph" w:customStyle="1" w:styleId="E9D6D3D8ED474716BE80DE9D4DEC368F">
    <w:name w:val="E9D6D3D8ED474716BE80DE9D4DEC368F"/>
  </w:style>
  <w:style w:type="paragraph" w:customStyle="1" w:styleId="836D1DC333C8479690D6E261C37C902F">
    <w:name w:val="836D1DC333C8479690D6E261C37C902F"/>
  </w:style>
  <w:style w:type="paragraph" w:customStyle="1" w:styleId="BF22E481A6E9448EB07590BCECAD5FED">
    <w:name w:val="BF22E481A6E9448EB07590BCECAD5FED"/>
  </w:style>
  <w:style w:type="paragraph" w:customStyle="1" w:styleId="9BBC644D4C1A4644A25FB85EA796D711">
    <w:name w:val="9BBC644D4C1A4644A25FB85EA796D711"/>
  </w:style>
  <w:style w:type="character" w:styleId="nfasisintenso">
    <w:name w:val="Intense Emphasis"/>
    <w:aliases w:val="Subsección Énfasis intenso"/>
    <w:uiPriority w:val="21"/>
    <w:qFormat/>
  </w:style>
  <w:style w:type="paragraph" w:customStyle="1" w:styleId="9D015B80C7BA4E3EBAA1E7E6A7D7586F">
    <w:name w:val="9D015B80C7BA4E3EBAA1E7E6A7D7586F"/>
  </w:style>
  <w:style w:type="paragraph" w:customStyle="1" w:styleId="307D6F6569AE40FC961F61F260B9BE4B">
    <w:name w:val="307D6F6569AE40FC961F61F260B9BE4B"/>
  </w:style>
  <w:style w:type="paragraph" w:customStyle="1" w:styleId="E08C938693774ED090D73E4C8B8D1D4B">
    <w:name w:val="E08C938693774ED090D73E4C8B8D1D4B"/>
  </w:style>
  <w:style w:type="paragraph" w:customStyle="1" w:styleId="EC71F67AFC18458A828294A6D93AAF1E">
    <w:name w:val="EC71F67AFC18458A828294A6D93AAF1E"/>
  </w:style>
  <w:style w:type="paragraph" w:customStyle="1" w:styleId="482DF2A4322444FABC9D9BEEB4A466E8">
    <w:name w:val="482DF2A4322444FABC9D9BEEB4A466E8"/>
  </w:style>
  <w:style w:type="paragraph" w:customStyle="1" w:styleId="80EE591B94FF4117B3B6DA1375ED3877">
    <w:name w:val="80EE591B94FF4117B3B6DA1375ED3877"/>
  </w:style>
  <w:style w:type="paragraph" w:customStyle="1" w:styleId="BA46191B72FE403EAF9435EA804FEE15">
    <w:name w:val="BA46191B72FE403EAF9435EA804FEE15"/>
  </w:style>
  <w:style w:type="paragraph" w:customStyle="1" w:styleId="54BB1F5FA63A4085921764FD6633B9F7">
    <w:name w:val="54BB1F5FA63A4085921764FD6633B9F7"/>
  </w:style>
  <w:style w:type="paragraph" w:customStyle="1" w:styleId="E8FD06DBF2C445D59E21B31CFB692DD6">
    <w:name w:val="E8FD06DBF2C445D59E21B31CFB692DD6"/>
  </w:style>
  <w:style w:type="paragraph" w:customStyle="1" w:styleId="40AB27229BAE46D190D6D386E771C982">
    <w:name w:val="40AB27229BAE46D190D6D386E771C982"/>
  </w:style>
  <w:style w:type="paragraph" w:customStyle="1" w:styleId="BB72507EE4D84745BE1BE6520E580C6A">
    <w:name w:val="BB72507EE4D84745BE1BE6520E580C6A"/>
  </w:style>
  <w:style w:type="paragraph" w:customStyle="1" w:styleId="EBC52D8250B749C3AF8CE0C788F68160">
    <w:name w:val="EBC52D8250B749C3AF8CE0C788F68160"/>
  </w:style>
  <w:style w:type="paragraph" w:customStyle="1" w:styleId="C4C2FBBC976042EE8A019CD3240144BE">
    <w:name w:val="C4C2FBBC976042EE8A019CD3240144B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customStyle="1" w:styleId="9FB549A3156A48B7876727224954F5A0">
    <w:name w:val="9FB549A3156A48B7876727224954F5A0"/>
  </w:style>
  <w:style w:type="paragraph" w:customStyle="1" w:styleId="0679954ADF9D40D0B76FC0C890EF476A">
    <w:name w:val="0679954ADF9D40D0B76FC0C890EF476A"/>
  </w:style>
  <w:style w:type="paragraph" w:customStyle="1" w:styleId="E9D6D3D8ED474716BE80DE9D4DEC368F">
    <w:name w:val="E9D6D3D8ED474716BE80DE9D4DEC368F"/>
  </w:style>
  <w:style w:type="paragraph" w:customStyle="1" w:styleId="836D1DC333C8479690D6E261C37C902F">
    <w:name w:val="836D1DC333C8479690D6E261C37C902F"/>
  </w:style>
  <w:style w:type="paragraph" w:customStyle="1" w:styleId="BF22E481A6E9448EB07590BCECAD5FED">
    <w:name w:val="BF22E481A6E9448EB07590BCECAD5FED"/>
  </w:style>
  <w:style w:type="paragraph" w:customStyle="1" w:styleId="9BBC644D4C1A4644A25FB85EA796D711">
    <w:name w:val="9BBC644D4C1A4644A25FB85EA796D711"/>
  </w:style>
  <w:style w:type="character" w:styleId="nfasisintenso">
    <w:name w:val="Intense Emphasis"/>
    <w:aliases w:val="Subsección Énfasis intenso"/>
    <w:uiPriority w:val="21"/>
    <w:qFormat/>
  </w:style>
  <w:style w:type="paragraph" w:customStyle="1" w:styleId="9D015B80C7BA4E3EBAA1E7E6A7D7586F">
    <w:name w:val="9D015B80C7BA4E3EBAA1E7E6A7D7586F"/>
  </w:style>
  <w:style w:type="paragraph" w:customStyle="1" w:styleId="307D6F6569AE40FC961F61F260B9BE4B">
    <w:name w:val="307D6F6569AE40FC961F61F260B9BE4B"/>
  </w:style>
  <w:style w:type="paragraph" w:customStyle="1" w:styleId="E08C938693774ED090D73E4C8B8D1D4B">
    <w:name w:val="E08C938693774ED090D73E4C8B8D1D4B"/>
  </w:style>
  <w:style w:type="paragraph" w:customStyle="1" w:styleId="EC71F67AFC18458A828294A6D93AAF1E">
    <w:name w:val="EC71F67AFC18458A828294A6D93AAF1E"/>
  </w:style>
  <w:style w:type="paragraph" w:customStyle="1" w:styleId="482DF2A4322444FABC9D9BEEB4A466E8">
    <w:name w:val="482DF2A4322444FABC9D9BEEB4A466E8"/>
  </w:style>
  <w:style w:type="paragraph" w:customStyle="1" w:styleId="80EE591B94FF4117B3B6DA1375ED3877">
    <w:name w:val="80EE591B94FF4117B3B6DA1375ED3877"/>
  </w:style>
  <w:style w:type="paragraph" w:customStyle="1" w:styleId="BA46191B72FE403EAF9435EA804FEE15">
    <w:name w:val="BA46191B72FE403EAF9435EA804FEE15"/>
  </w:style>
  <w:style w:type="paragraph" w:customStyle="1" w:styleId="54BB1F5FA63A4085921764FD6633B9F7">
    <w:name w:val="54BB1F5FA63A4085921764FD6633B9F7"/>
  </w:style>
  <w:style w:type="paragraph" w:customStyle="1" w:styleId="E8FD06DBF2C445D59E21B31CFB692DD6">
    <w:name w:val="E8FD06DBF2C445D59E21B31CFB692DD6"/>
  </w:style>
  <w:style w:type="paragraph" w:customStyle="1" w:styleId="40AB27229BAE46D190D6D386E771C982">
    <w:name w:val="40AB27229BAE46D190D6D386E771C982"/>
  </w:style>
  <w:style w:type="paragraph" w:customStyle="1" w:styleId="BB72507EE4D84745BE1BE6520E580C6A">
    <w:name w:val="BB72507EE4D84745BE1BE6520E580C6A"/>
  </w:style>
  <w:style w:type="paragraph" w:customStyle="1" w:styleId="EBC52D8250B749C3AF8CE0C788F68160">
    <w:name w:val="EBC52D8250B749C3AF8CE0C788F68160"/>
  </w:style>
  <w:style w:type="paragraph" w:customStyle="1" w:styleId="C4C2FBBC976042EE8A019CD3240144BE">
    <w:name w:val="C4C2FBBC976042EE8A019CD3240144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B/Estación Argentina C/Salatiel Suarez #52</CompanyAddress>
  <CompanyPhone>60959767</CompanyPhone>
  <CompanyFax/>
  <CompanyEmail>miki6841@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7E8B9-887F-4050-B29A-ED4545F8C2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F230F1A3-A3C2-421E-9619-C8CC0759C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BlackTieResume(2).dotx</Template>
  <TotalTime>33</TotalTime>
  <Pages>1</Pages>
  <Words>128</Words>
  <Characters>706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Angel Vasquez sensano</dc:creator>
  <cp:lastModifiedBy>Miguel Vasquez</cp:lastModifiedBy>
  <cp:revision>2</cp:revision>
  <cp:lastPrinted>2018-01-16T20:13:00Z</cp:lastPrinted>
  <dcterms:created xsi:type="dcterms:W3CDTF">2017-12-29T19:10:00Z</dcterms:created>
  <dcterms:modified xsi:type="dcterms:W3CDTF">2018-01-16T20:13:00Z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